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4B7E44" w14:paraId="0CFD0A59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1F5A4CE6" w14:textId="77777777" w:rsidR="004B7E44" w:rsidRDefault="004B7E44" w:rsidP="004B7E44">
            <w:r>
              <w:rPr>
                <w:noProof/>
                <w:lang w:bidi="it-IT"/>
              </w:rPr>
              <mc:AlternateContent>
                <mc:Choice Requires="wps">
                  <w:drawing>
                    <wp:inline distT="0" distB="0" distL="0" distR="0" wp14:anchorId="10A09B62" wp14:editId="6DAE9B14">
                      <wp:extent cx="5138670" cy="736600"/>
                      <wp:effectExtent l="0" t="0" r="0" b="6350"/>
                      <wp:docPr id="8" name="Casella di tes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736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3E5D2A" w14:textId="5283950F" w:rsidR="00137D8F" w:rsidRPr="00137D8F" w:rsidRDefault="00137D8F" w:rsidP="004B7E44">
                                  <w:pPr>
                                    <w:pStyle w:val="Titolo"/>
                                    <w:rPr>
                                      <w:sz w:val="96"/>
                                      <w:szCs w:val="96"/>
                                      <w:lang w:bidi="it-IT"/>
                                    </w:rPr>
                                  </w:pPr>
                                  <w:r w:rsidRPr="00137D8F">
                                    <w:rPr>
                                      <w:sz w:val="96"/>
                                      <w:szCs w:val="96"/>
                                      <w:lang w:bidi="it-IT"/>
                                    </w:rPr>
                                    <w:t>Relazione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0A09B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sella di testo 8" o:spid="_x0000_s1026" type="#_x0000_t202" style="width:404.6pt;height:5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OVPFwIAACw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" filled="f" stroked="f" strokeweight=".5pt">
                      <v:textbox>
                        <w:txbxContent>
                          <w:p w14:paraId="5A3E5D2A" w14:textId="5283950F" w:rsidR="00137D8F" w:rsidRPr="00137D8F" w:rsidRDefault="00137D8F" w:rsidP="004B7E44">
                            <w:pPr>
                              <w:pStyle w:val="Titolo"/>
                              <w:rPr>
                                <w:sz w:val="96"/>
                                <w:szCs w:val="96"/>
                                <w:lang w:bidi="it-IT"/>
                              </w:rPr>
                            </w:pPr>
                            <w:r w:rsidRPr="00137D8F">
                              <w:rPr>
                                <w:sz w:val="96"/>
                                <w:szCs w:val="96"/>
                                <w:lang w:bidi="it-IT"/>
                              </w:rPr>
                              <w:t>Relazione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644E66C" w14:textId="77777777" w:rsidR="004B7E44" w:rsidRDefault="004B7E44" w:rsidP="004B7E44">
            <w:r>
              <w:rPr>
                <w:noProof/>
                <w:lang w:bidi="it-IT"/>
              </w:rPr>
              <mc:AlternateContent>
                <mc:Choice Requires="wps">
                  <w:drawing>
                    <wp:inline distT="0" distB="0" distL="0" distR="0" wp14:anchorId="4D681678" wp14:editId="2D32C7BF">
                      <wp:extent cx="785611" cy="0"/>
                      <wp:effectExtent l="0" t="38100" r="52705" b="38100"/>
                      <wp:docPr id="5" name="Connettore diritto 5" descr="separatore di tes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82F9BAC" id="Connettore diritto 5" o:spid="_x0000_s1026" alt="separatore di tes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7C48B963" w14:textId="77777777" w:rsidR="004B7E44" w:rsidRDefault="004B7E44" w:rsidP="004B7E44">
            <w:r>
              <w:rPr>
                <w:noProof/>
                <w:lang w:bidi="it-IT"/>
              </w:rPr>
              <mc:AlternateContent>
                <mc:Choice Requires="wps">
                  <w:drawing>
                    <wp:inline distT="0" distB="0" distL="0" distR="0" wp14:anchorId="1025AF2D" wp14:editId="10BDFB16">
                      <wp:extent cx="5138670" cy="746975"/>
                      <wp:effectExtent l="0" t="0" r="0" b="0"/>
                      <wp:docPr id="3" name="Casella di tes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746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E022F6" w14:textId="77777777" w:rsidR="00137D8F" w:rsidRPr="00137D8F" w:rsidRDefault="00137D8F" w:rsidP="00137D8F">
                                  <w:pPr>
                                    <w:pStyle w:val="Titolo"/>
                                    <w:rPr>
                                      <w:sz w:val="52"/>
                                      <w:szCs w:val="52"/>
                                    </w:rPr>
                                  </w:pPr>
                                  <w:r w:rsidRPr="00137D8F">
                                    <w:rPr>
                                      <w:sz w:val="52"/>
                                      <w:szCs w:val="52"/>
                                      <w:lang w:bidi="it-IT"/>
                                    </w:rPr>
                                    <w:t>progetto java</w:t>
                                  </w:r>
                                </w:p>
                                <w:p w14:paraId="24A09CC2" w14:textId="1CFA356C" w:rsidR="004B7E44" w:rsidRPr="004B7E44" w:rsidRDefault="004B7E44" w:rsidP="004B7E44">
                                  <w:pPr>
                                    <w:pStyle w:val="Sottotitol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025AF2D" id="Casella di testo 3" o:spid="_x0000_s1027" type="#_x0000_t202" style="width:404.6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" filled="f" stroked="f" strokeweight=".5pt">
                      <v:textbox>
                        <w:txbxContent>
                          <w:p w14:paraId="45E022F6" w14:textId="77777777" w:rsidR="00137D8F" w:rsidRPr="00137D8F" w:rsidRDefault="00137D8F" w:rsidP="00137D8F">
                            <w:pPr>
                              <w:pStyle w:val="Titolo"/>
                              <w:rPr>
                                <w:sz w:val="52"/>
                                <w:szCs w:val="52"/>
                              </w:rPr>
                            </w:pPr>
                            <w:r w:rsidRPr="00137D8F">
                              <w:rPr>
                                <w:sz w:val="52"/>
                                <w:szCs w:val="52"/>
                                <w:lang w:bidi="it-IT"/>
                              </w:rPr>
                              <w:t>progetto java</w:t>
                            </w:r>
                          </w:p>
                          <w:p w14:paraId="24A09CC2" w14:textId="1CFA356C" w:rsidR="004B7E44" w:rsidRPr="004B7E44" w:rsidRDefault="004B7E44" w:rsidP="004B7E44">
                            <w:pPr>
                              <w:pStyle w:val="Sottotitolo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4B7E44" w14:paraId="5C019935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2A3B7" w14:textId="77777777" w:rsidR="004B7E44" w:rsidRDefault="004B7E44" w:rsidP="004B7E44">
            <w:r>
              <w:rPr>
                <w:noProof/>
                <w:lang w:bidi="it-IT"/>
              </w:rPr>
              <mc:AlternateContent>
                <mc:Choice Requires="wps">
                  <w:drawing>
                    <wp:inline distT="0" distB="0" distL="0" distR="0" wp14:anchorId="63563522" wp14:editId="7D4157C1">
                      <wp:extent cx="2842054" cy="469557"/>
                      <wp:effectExtent l="0" t="0" r="0" b="6985"/>
                      <wp:docPr id="6" name="Casella di tes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2054" cy="4695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E523AC" w14:textId="0E64194A" w:rsidR="004B7E44" w:rsidRPr="00137D8F" w:rsidRDefault="00137D8F" w:rsidP="004B7E44">
                                  <w:pPr>
                                    <w:pStyle w:val="Titolo1"/>
                                    <w:rPr>
                                      <w:sz w:val="52"/>
                                      <w:szCs w:val="52"/>
                                    </w:rPr>
                                  </w:pPr>
                                  <w:r w:rsidRPr="00137D8F">
                                    <w:rPr>
                                      <w:sz w:val="52"/>
                                      <w:szCs w:val="52"/>
                                      <w:lang w:bidi="it-IT"/>
                                    </w:rPr>
                                    <w:t>Componenti: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3563522" id="Casella di testo 6" o:spid="_x0000_s1028" type="#_x0000_t202" style="width:223.8pt;height:3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" filled="f" stroked="f" strokeweight=".5pt">
                      <v:textbox>
                        <w:txbxContent>
                          <w:p w14:paraId="66E523AC" w14:textId="0E64194A" w:rsidR="004B7E44" w:rsidRPr="00137D8F" w:rsidRDefault="00137D8F" w:rsidP="004B7E44">
                            <w:pPr>
                              <w:pStyle w:val="Titolo1"/>
                              <w:rPr>
                                <w:sz w:val="52"/>
                                <w:szCs w:val="52"/>
                              </w:rPr>
                            </w:pPr>
                            <w:r w:rsidRPr="00137D8F">
                              <w:rPr>
                                <w:sz w:val="52"/>
                                <w:szCs w:val="52"/>
                                <w:lang w:bidi="it-IT"/>
                              </w:rPr>
                              <w:t>Componenti: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8CF83D7" w14:textId="77777777" w:rsidR="004B7E44" w:rsidRDefault="004B7E44" w:rsidP="004B7E44">
            <w:r>
              <w:rPr>
                <w:noProof/>
                <w:lang w:bidi="it-IT"/>
              </w:rPr>
              <mc:AlternateContent>
                <mc:Choice Requires="wps">
                  <w:drawing>
                    <wp:inline distT="0" distB="0" distL="0" distR="0" wp14:anchorId="4ED0715C" wp14:editId="65C7B16B">
                      <wp:extent cx="2524259" cy="605155"/>
                      <wp:effectExtent l="0" t="0" r="0" b="4445"/>
                      <wp:docPr id="7" name="Casella di tes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4259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78479D" w14:textId="0B4E58B8" w:rsidR="004B7E44" w:rsidRPr="00137D8F" w:rsidRDefault="00137D8F" w:rsidP="004B7E44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137D8F">
                                    <w:rPr>
                                      <w:sz w:val="36"/>
                                      <w:szCs w:val="36"/>
                                      <w:lang w:bidi="it-IT"/>
                                    </w:rPr>
                                    <w:t>Lorenzo Paleari</w:t>
                                  </w:r>
                                </w:p>
                                <w:p w14:paraId="6C603A42" w14:textId="05CDB84E" w:rsidR="004B7E44" w:rsidRPr="00137D8F" w:rsidRDefault="00137D8F" w:rsidP="004B7E44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137D8F">
                                    <w:rPr>
                                      <w:sz w:val="36"/>
                                      <w:szCs w:val="36"/>
                                    </w:rPr>
                                    <w:t>20051826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ED0715C" id="Casella di testo 7" o:spid="_x0000_s1029" type="#_x0000_t202" style="width:198.75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" filled="f" stroked="f" strokeweight=".5pt">
                      <v:textbox>
                        <w:txbxContent>
                          <w:p w14:paraId="4778479D" w14:textId="0B4E58B8" w:rsidR="004B7E44" w:rsidRPr="00137D8F" w:rsidRDefault="00137D8F" w:rsidP="004B7E44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37D8F">
                              <w:rPr>
                                <w:sz w:val="36"/>
                                <w:szCs w:val="36"/>
                                <w:lang w:bidi="it-IT"/>
                              </w:rPr>
                              <w:t>Lorenzo Paleari</w:t>
                            </w:r>
                          </w:p>
                          <w:p w14:paraId="6C603A42" w14:textId="05CDB84E" w:rsidR="004B7E44" w:rsidRPr="00137D8F" w:rsidRDefault="00137D8F" w:rsidP="004B7E44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37D8F">
                              <w:rPr>
                                <w:sz w:val="36"/>
                                <w:szCs w:val="36"/>
                              </w:rPr>
                              <w:t>20051826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  <w:lang w:bidi="it-IT"/>
              </w:rPr>
              <mc:AlternateContent>
                <mc:Choice Requires="wps">
                  <w:drawing>
                    <wp:inline distT="0" distB="0" distL="0" distR="0" wp14:anchorId="7F53263F" wp14:editId="33EF308E">
                      <wp:extent cx="2215166" cy="605155"/>
                      <wp:effectExtent l="0" t="0" r="0" b="4445"/>
                      <wp:docPr id="10" name="Casella di tes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5166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36FDA6" w14:textId="2C871B7D" w:rsidR="004B7E44" w:rsidRPr="004B7E44" w:rsidRDefault="004B7E44" w:rsidP="004B7E4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F53263F" id="Casella di testo 10" o:spid="_x0000_s1030" type="#_x0000_t202" style="width:174.4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" filled="f" stroked="f" strokeweight=".5pt">
                      <v:textbox>
                        <w:txbxContent>
                          <w:p w14:paraId="3936FDA6" w14:textId="2C871B7D" w:rsidR="004B7E44" w:rsidRPr="004B7E44" w:rsidRDefault="004B7E44" w:rsidP="004B7E4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445F78BF" w14:textId="77777777" w:rsidR="004B7E44" w:rsidRDefault="004B7E44" w:rsidP="004B7E44">
      <w:r>
        <w:rPr>
          <w:noProof/>
          <w:lang w:bidi="it-IT"/>
        </w:rPr>
        <w:drawing>
          <wp:anchor distT="0" distB="0" distL="114300" distR="114300" simplePos="0" relativeHeight="251658240" behindDoc="1" locked="0" layoutInCell="1" allowOverlap="1" wp14:anchorId="7A268030" wp14:editId="3210B204">
            <wp:simplePos x="0" y="0"/>
            <wp:positionH relativeFrom="column">
              <wp:posOffset>-720090</wp:posOffset>
            </wp:positionH>
            <wp:positionV relativeFrom="page">
              <wp:posOffset>-445</wp:posOffset>
            </wp:positionV>
            <wp:extent cx="7740015" cy="10842171"/>
            <wp:effectExtent l="0" t="0" r="0" b="0"/>
            <wp:wrapNone/>
            <wp:docPr id="1" name="Immagine 1" descr="dettagli di edifici della città in bianco e n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-08-1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015" cy="10842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58A119A" wp14:editId="5CD22C17">
                <wp:simplePos x="0" y="0"/>
                <wp:positionH relativeFrom="column">
                  <wp:posOffset>-731520</wp:posOffset>
                </wp:positionH>
                <wp:positionV relativeFrom="page">
                  <wp:posOffset>2059940</wp:posOffset>
                </wp:positionV>
                <wp:extent cx="6748145" cy="5984875"/>
                <wp:effectExtent l="0" t="0" r="0" b="0"/>
                <wp:wrapNone/>
                <wp:docPr id="2" name="Rettangolo 2" descr="rettangolo colo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145" cy="59848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97498" id="Rettangolo 2" o:spid="_x0000_s1026" alt="rettangolo colorato" style="position:absolute;margin-left:-57.6pt;margin-top:162.2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" fillcolor="#a4063e [3204]" stroked="f" strokeweight="2pt">
                <w10:wrap anchory="page"/>
              </v:rect>
            </w:pict>
          </mc:Fallback>
        </mc:AlternateContent>
      </w:r>
    </w:p>
    <w:p w14:paraId="1DA7FFD8" w14:textId="402441F5" w:rsidR="004B7E44" w:rsidRDefault="004B7E44">
      <w:pPr>
        <w:spacing w:after="200"/>
      </w:pPr>
      <w:r>
        <w:rPr>
          <w:lang w:bidi="it-IT"/>
        </w:rPr>
        <w:br w:type="page"/>
      </w:r>
    </w:p>
    <w:p w14:paraId="6111C31F" w14:textId="77777777" w:rsidR="00481F9F" w:rsidRDefault="00137D8F" w:rsidP="00481F9F">
      <w:pPr>
        <w:pStyle w:val="Titolo2"/>
      </w:pPr>
      <w:r>
        <w:lastRenderedPageBreak/>
        <w:t>Cla</w:t>
      </w:r>
      <w:r w:rsidR="003E4BE5">
        <w:t xml:space="preserve">ss </w:t>
      </w:r>
      <w:proofErr w:type="spellStart"/>
      <w:r w:rsidR="003E4BE5">
        <w:t>Diagram</w:t>
      </w:r>
      <w:proofErr w:type="spellEnd"/>
    </w:p>
    <w:p w14:paraId="115BDFE6" w14:textId="77777777" w:rsidR="00481F9F" w:rsidRDefault="00481F9F" w:rsidP="00481F9F">
      <w:pPr>
        <w:pStyle w:val="Titolo2"/>
      </w:pPr>
    </w:p>
    <w:p w14:paraId="55222141" w14:textId="77777777" w:rsidR="00481F9F" w:rsidRDefault="00481F9F" w:rsidP="00481F9F">
      <w:pPr>
        <w:pStyle w:val="Titolo2"/>
        <w:rPr>
          <w:b w:val="0"/>
          <w:bCs/>
          <w:sz w:val="32"/>
          <w:szCs w:val="32"/>
        </w:rPr>
      </w:pPr>
      <w:r>
        <w:rPr>
          <w:noProof/>
        </w:rPr>
        <w:drawing>
          <wp:inline distT="0" distB="0" distL="0" distR="0" wp14:anchorId="154DA9FC" wp14:editId="0DDBA448">
            <wp:extent cx="6080760" cy="6195060"/>
            <wp:effectExtent l="0" t="0" r="0" b="0"/>
            <wp:docPr id="582815160" name="Immagine 1" descr="Immagine che contiene testo, schermata, diagramma, Software per la grafic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15160" name="Immagine 1" descr="Immagine che contiene testo, schermata, diagramma, Software per la grafic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7A74" w14:textId="77777777" w:rsidR="00481F9F" w:rsidRDefault="00481F9F" w:rsidP="00481F9F">
      <w:pPr>
        <w:pStyle w:val="Titolo2"/>
        <w:rPr>
          <w:b w:val="0"/>
          <w:bCs/>
          <w:sz w:val="32"/>
          <w:szCs w:val="32"/>
        </w:rPr>
      </w:pPr>
    </w:p>
    <w:p w14:paraId="4D28DE1B" w14:textId="1962A577" w:rsidR="00481F9F" w:rsidRDefault="00481F9F" w:rsidP="00481F9F">
      <w:pPr>
        <w:pStyle w:val="Titolo2"/>
        <w:rPr>
          <w:b w:val="0"/>
          <w:bCs/>
          <w:sz w:val="32"/>
          <w:szCs w:val="32"/>
        </w:rPr>
      </w:pPr>
      <w:r>
        <w:rPr>
          <w:b w:val="0"/>
          <w:bCs/>
          <w:sz w:val="32"/>
          <w:szCs w:val="32"/>
        </w:rPr>
        <w:t>Record: il paziente</w:t>
      </w:r>
    </w:p>
    <w:p w14:paraId="33DD80DC" w14:textId="77777777" w:rsidR="00481F9F" w:rsidRDefault="00481F9F" w:rsidP="00481F9F">
      <w:pPr>
        <w:pStyle w:val="Titolo2"/>
        <w:rPr>
          <w:b w:val="0"/>
          <w:bCs/>
          <w:sz w:val="32"/>
          <w:szCs w:val="32"/>
        </w:rPr>
      </w:pPr>
      <w:r>
        <w:rPr>
          <w:b w:val="0"/>
          <w:bCs/>
          <w:sz w:val="32"/>
          <w:szCs w:val="32"/>
        </w:rPr>
        <w:t>Visita: una visita del paziente</w:t>
      </w:r>
    </w:p>
    <w:p w14:paraId="53A54399" w14:textId="77777777" w:rsidR="00481F9F" w:rsidRDefault="00481F9F" w:rsidP="00481F9F">
      <w:pPr>
        <w:pStyle w:val="Titolo2"/>
        <w:rPr>
          <w:b w:val="0"/>
          <w:bCs/>
          <w:sz w:val="32"/>
          <w:szCs w:val="32"/>
        </w:rPr>
      </w:pPr>
      <w:proofErr w:type="spellStart"/>
      <w:r>
        <w:rPr>
          <w:b w:val="0"/>
          <w:bCs/>
          <w:sz w:val="32"/>
          <w:szCs w:val="32"/>
        </w:rPr>
        <w:t>VisitaAstratta</w:t>
      </w:r>
      <w:proofErr w:type="spellEnd"/>
      <w:r>
        <w:rPr>
          <w:b w:val="0"/>
          <w:bCs/>
          <w:sz w:val="32"/>
          <w:szCs w:val="32"/>
        </w:rPr>
        <w:t>: esempio di ereditarietà</w:t>
      </w:r>
    </w:p>
    <w:p w14:paraId="061F2FF5" w14:textId="77777777" w:rsidR="00481F9F" w:rsidRDefault="00481F9F" w:rsidP="00481F9F">
      <w:pPr>
        <w:pStyle w:val="Titolo2"/>
        <w:rPr>
          <w:b w:val="0"/>
          <w:bCs/>
          <w:sz w:val="32"/>
          <w:szCs w:val="32"/>
        </w:rPr>
      </w:pPr>
      <w:r>
        <w:rPr>
          <w:b w:val="0"/>
          <w:bCs/>
          <w:sz w:val="32"/>
          <w:szCs w:val="32"/>
        </w:rPr>
        <w:t>Parametro: i parametri inseribili in una visita</w:t>
      </w:r>
    </w:p>
    <w:p w14:paraId="757F88A4" w14:textId="77777777" w:rsidR="00481F9F" w:rsidRDefault="00481F9F" w:rsidP="00481F9F">
      <w:pPr>
        <w:pStyle w:val="Titolo2"/>
        <w:rPr>
          <w:b w:val="0"/>
          <w:bCs/>
          <w:sz w:val="32"/>
          <w:szCs w:val="32"/>
        </w:rPr>
      </w:pPr>
      <w:proofErr w:type="spellStart"/>
      <w:r>
        <w:rPr>
          <w:b w:val="0"/>
          <w:bCs/>
          <w:sz w:val="32"/>
          <w:szCs w:val="32"/>
        </w:rPr>
        <w:t>Type</w:t>
      </w:r>
      <w:proofErr w:type="spellEnd"/>
      <w:r>
        <w:rPr>
          <w:b w:val="0"/>
          <w:bCs/>
          <w:sz w:val="32"/>
          <w:szCs w:val="32"/>
        </w:rPr>
        <w:t>: di che tipo sono i parametri</w:t>
      </w:r>
    </w:p>
    <w:p w14:paraId="38A9F616" w14:textId="77777777" w:rsidR="00481F9F" w:rsidRDefault="00481F9F" w:rsidP="00481F9F">
      <w:pPr>
        <w:pStyle w:val="Titolo2"/>
        <w:rPr>
          <w:b w:val="0"/>
          <w:bCs/>
          <w:sz w:val="32"/>
          <w:szCs w:val="32"/>
        </w:rPr>
      </w:pPr>
      <w:proofErr w:type="spellStart"/>
      <w:r>
        <w:rPr>
          <w:b w:val="0"/>
          <w:bCs/>
          <w:sz w:val="32"/>
          <w:szCs w:val="32"/>
        </w:rPr>
        <w:t>MioTrial</w:t>
      </w:r>
      <w:proofErr w:type="spellEnd"/>
      <w:r>
        <w:rPr>
          <w:b w:val="0"/>
          <w:bCs/>
          <w:sz w:val="32"/>
          <w:szCs w:val="32"/>
        </w:rPr>
        <w:t>: Obsoleto, usato prima di aver implementato la GUI</w:t>
      </w:r>
    </w:p>
    <w:p w14:paraId="52519276" w14:textId="1074EDD5" w:rsidR="00864B9B" w:rsidRPr="00FC435D" w:rsidRDefault="00481F9F" w:rsidP="00FC435D">
      <w:pPr>
        <w:pStyle w:val="Titolo2"/>
        <w:rPr>
          <w:b w:val="0"/>
          <w:bCs/>
          <w:sz w:val="32"/>
          <w:szCs w:val="32"/>
        </w:rPr>
      </w:pPr>
      <w:proofErr w:type="spellStart"/>
      <w:r>
        <w:rPr>
          <w:b w:val="0"/>
          <w:bCs/>
          <w:sz w:val="32"/>
          <w:szCs w:val="32"/>
        </w:rPr>
        <w:t>ModelController</w:t>
      </w:r>
      <w:proofErr w:type="spellEnd"/>
      <w:r>
        <w:rPr>
          <w:b w:val="0"/>
          <w:bCs/>
          <w:sz w:val="32"/>
          <w:szCs w:val="32"/>
        </w:rPr>
        <w:t xml:space="preserve">: richiama </w:t>
      </w:r>
      <w:r w:rsidR="00291A33">
        <w:rPr>
          <w:b w:val="0"/>
          <w:bCs/>
          <w:sz w:val="32"/>
          <w:szCs w:val="32"/>
        </w:rPr>
        <w:t xml:space="preserve">metodi ausiliari, spesso restituendo </w:t>
      </w:r>
      <w:r w:rsidR="00474E34">
        <w:rPr>
          <w:b w:val="0"/>
          <w:bCs/>
          <w:sz w:val="32"/>
          <w:szCs w:val="32"/>
        </w:rPr>
        <w:t>la stringa che andrà stampata in output.</w:t>
      </w:r>
    </w:p>
    <w:p w14:paraId="3337C151" w14:textId="6741E3A9" w:rsidR="00EA27F0" w:rsidRPr="00561A5B" w:rsidRDefault="00481F9F" w:rsidP="00481F9F">
      <w:pPr>
        <w:pStyle w:val="Titolo2"/>
        <w:rPr>
          <w:b w:val="0"/>
          <w:bCs/>
          <w:sz w:val="32"/>
          <w:szCs w:val="32"/>
        </w:rPr>
      </w:pPr>
      <w:r w:rsidRPr="00481F9F">
        <w:rPr>
          <w:b w:val="0"/>
          <w:bCs/>
          <w:noProof/>
          <w:sz w:val="32"/>
          <w:szCs w:val="32"/>
        </w:rPr>
        <w:lastRenderedPageBreak/>
        <w:drawing>
          <wp:inline distT="0" distB="0" distL="0" distR="0" wp14:anchorId="5BD337E4" wp14:editId="3B6E5939">
            <wp:extent cx="6097270" cy="3932555"/>
            <wp:effectExtent l="0" t="0" r="0" b="0"/>
            <wp:docPr id="563884110" name="Immagine 1" descr="Immagine che contiene testo, schermata, Carattere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84110" name="Immagine 1" descr="Immagine che contiene testo, schermata, Carattere, Parallelo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258E" w14:textId="37BC7C77" w:rsidR="00864B9B" w:rsidRPr="00B379E0" w:rsidRDefault="00864B9B" w:rsidP="00481F9F">
      <w:pPr>
        <w:pStyle w:val="Titolo2"/>
        <w:spacing w:before="240"/>
      </w:pPr>
      <w:r>
        <w:t>Checklist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807"/>
        <w:gridCol w:w="3785"/>
      </w:tblGrid>
      <w:tr w:rsidR="007F4585" w:rsidRPr="007F4585" w14:paraId="2168A3A0" w14:textId="77777777" w:rsidTr="00713702">
        <w:trPr>
          <w:trHeight w:val="57"/>
        </w:trPr>
        <w:tc>
          <w:tcPr>
            <w:tcW w:w="5807" w:type="dxa"/>
          </w:tcPr>
          <w:p w14:paraId="6BC03084" w14:textId="221D82E2" w:rsidR="007F4585" w:rsidRPr="00481F9F" w:rsidRDefault="007F4585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 xml:space="preserve">Test per le classi del modello </w:t>
            </w:r>
          </w:p>
        </w:tc>
        <w:tc>
          <w:tcPr>
            <w:tcW w:w="3785" w:type="dxa"/>
          </w:tcPr>
          <w:p w14:paraId="47123ADA" w14:textId="4808CBD0" w:rsidR="007F4585" w:rsidRPr="00481F9F" w:rsidRDefault="00713702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>fatto</w:t>
            </w:r>
          </w:p>
        </w:tc>
      </w:tr>
      <w:tr w:rsidR="007F4585" w:rsidRPr="007F4585" w14:paraId="45B6D8D7" w14:textId="77777777" w:rsidTr="00713702">
        <w:trPr>
          <w:trHeight w:val="57"/>
        </w:trPr>
        <w:tc>
          <w:tcPr>
            <w:tcW w:w="5807" w:type="dxa"/>
          </w:tcPr>
          <w:p w14:paraId="4659F037" w14:textId="01887779" w:rsidR="007F4585" w:rsidRPr="00481F9F" w:rsidRDefault="00713702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proofErr w:type="spellStart"/>
            <w:r w:rsidRPr="00481F9F">
              <w:rPr>
                <w:b w:val="0"/>
                <w:bCs/>
                <w:sz w:val="32"/>
                <w:szCs w:val="32"/>
              </w:rPr>
              <w:t>J</w:t>
            </w:r>
            <w:r w:rsidR="007F4585" w:rsidRPr="00481F9F">
              <w:rPr>
                <w:b w:val="0"/>
                <w:bCs/>
                <w:sz w:val="32"/>
                <w:szCs w:val="32"/>
              </w:rPr>
              <w:t>avadoc</w:t>
            </w:r>
            <w:proofErr w:type="spellEnd"/>
            <w:r w:rsidR="007F4585" w:rsidRPr="00481F9F">
              <w:rPr>
                <w:b w:val="0"/>
                <w:bCs/>
                <w:sz w:val="32"/>
                <w:szCs w:val="32"/>
              </w:rPr>
              <w:t xml:space="preserve"> per i componenti pubblici del modello</w:t>
            </w:r>
          </w:p>
        </w:tc>
        <w:tc>
          <w:tcPr>
            <w:tcW w:w="3785" w:type="dxa"/>
          </w:tcPr>
          <w:p w14:paraId="03614593" w14:textId="604B8E29" w:rsidR="007F4585" w:rsidRPr="00481F9F" w:rsidRDefault="00713702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>fatto</w:t>
            </w:r>
          </w:p>
        </w:tc>
      </w:tr>
      <w:tr w:rsidR="007F4585" w:rsidRPr="007F4585" w14:paraId="530C3213" w14:textId="77777777" w:rsidTr="00713702">
        <w:trPr>
          <w:trHeight w:val="57"/>
        </w:trPr>
        <w:tc>
          <w:tcPr>
            <w:tcW w:w="5807" w:type="dxa"/>
          </w:tcPr>
          <w:p w14:paraId="12A9920A" w14:textId="24381D0D" w:rsidR="007F4585" w:rsidRPr="00481F9F" w:rsidRDefault="007F4585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>Il modello non fa alcuna lettura/scrittura da console o altra interazione con l’utente</w:t>
            </w:r>
          </w:p>
        </w:tc>
        <w:tc>
          <w:tcPr>
            <w:tcW w:w="3785" w:type="dxa"/>
          </w:tcPr>
          <w:p w14:paraId="0E544C9F" w14:textId="3B3C8D8B" w:rsidR="007F4585" w:rsidRPr="00481F9F" w:rsidRDefault="00713702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>fatto</w:t>
            </w:r>
          </w:p>
        </w:tc>
      </w:tr>
      <w:tr w:rsidR="007F4585" w:rsidRPr="007F4585" w14:paraId="653E9BF0" w14:textId="77777777" w:rsidTr="00713702">
        <w:trPr>
          <w:trHeight w:val="57"/>
        </w:trPr>
        <w:tc>
          <w:tcPr>
            <w:tcW w:w="5807" w:type="dxa"/>
          </w:tcPr>
          <w:p w14:paraId="15E9D33A" w14:textId="0E43DD14" w:rsidR="007F4585" w:rsidRPr="00481F9F" w:rsidRDefault="007F4585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 xml:space="preserve">È stata usata l’ereditarietà ovunque appropriato </w:t>
            </w:r>
          </w:p>
        </w:tc>
        <w:tc>
          <w:tcPr>
            <w:tcW w:w="3785" w:type="dxa"/>
          </w:tcPr>
          <w:p w14:paraId="4659271F" w14:textId="1A7D7BEA" w:rsidR="007F4585" w:rsidRPr="00481F9F" w:rsidRDefault="00713702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>fatto</w:t>
            </w:r>
          </w:p>
        </w:tc>
      </w:tr>
      <w:tr w:rsidR="007F4585" w:rsidRPr="007F4585" w14:paraId="4161A7C9" w14:textId="77777777" w:rsidTr="00713702">
        <w:trPr>
          <w:trHeight w:val="57"/>
        </w:trPr>
        <w:tc>
          <w:tcPr>
            <w:tcW w:w="5807" w:type="dxa"/>
          </w:tcPr>
          <w:p w14:paraId="2DF13190" w14:textId="32181198" w:rsidR="007F4585" w:rsidRPr="00481F9F" w:rsidRDefault="007F4585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>È stato riutilizzato il codice ovunque appropriato</w:t>
            </w:r>
          </w:p>
        </w:tc>
        <w:tc>
          <w:tcPr>
            <w:tcW w:w="3785" w:type="dxa"/>
          </w:tcPr>
          <w:p w14:paraId="19071FF5" w14:textId="5249AB35" w:rsidR="007F4585" w:rsidRPr="00481F9F" w:rsidRDefault="00713702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>fatto</w:t>
            </w:r>
          </w:p>
        </w:tc>
      </w:tr>
      <w:tr w:rsidR="007F4585" w:rsidRPr="007F4585" w14:paraId="3256E798" w14:textId="77777777" w:rsidTr="00713702">
        <w:trPr>
          <w:trHeight w:val="57"/>
        </w:trPr>
        <w:tc>
          <w:tcPr>
            <w:tcW w:w="5807" w:type="dxa"/>
          </w:tcPr>
          <w:p w14:paraId="5A6EA32F" w14:textId="484DE4FF" w:rsidR="007F4585" w:rsidRPr="00481F9F" w:rsidRDefault="007F4585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>Sono state utilizzate visibilità appropriate</w:t>
            </w:r>
          </w:p>
        </w:tc>
        <w:tc>
          <w:tcPr>
            <w:tcW w:w="3785" w:type="dxa"/>
          </w:tcPr>
          <w:p w14:paraId="617721C2" w14:textId="0BF3F3CC" w:rsidR="007F4585" w:rsidRPr="00481F9F" w:rsidRDefault="00713702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>fatto</w:t>
            </w:r>
          </w:p>
        </w:tc>
      </w:tr>
      <w:tr w:rsidR="007F4585" w:rsidRPr="007F4585" w14:paraId="060EDD86" w14:textId="77777777" w:rsidTr="00713702">
        <w:trPr>
          <w:trHeight w:val="57"/>
        </w:trPr>
        <w:tc>
          <w:tcPr>
            <w:tcW w:w="5807" w:type="dxa"/>
          </w:tcPr>
          <w:p w14:paraId="4AFF7D12" w14:textId="51ACB895" w:rsidR="007F4585" w:rsidRPr="00481F9F" w:rsidRDefault="007F4585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>Sono state lanciate eccezioni ove appropriato</w:t>
            </w:r>
          </w:p>
        </w:tc>
        <w:tc>
          <w:tcPr>
            <w:tcW w:w="3785" w:type="dxa"/>
          </w:tcPr>
          <w:p w14:paraId="466E06FC" w14:textId="28DC90DC" w:rsidR="007F4585" w:rsidRPr="00481F9F" w:rsidRDefault="00713702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>fatto</w:t>
            </w:r>
          </w:p>
        </w:tc>
      </w:tr>
      <w:tr w:rsidR="007F4585" w:rsidRPr="007F4585" w14:paraId="68195D9A" w14:textId="77777777" w:rsidTr="00713702">
        <w:trPr>
          <w:trHeight w:val="57"/>
        </w:trPr>
        <w:tc>
          <w:tcPr>
            <w:tcW w:w="5807" w:type="dxa"/>
          </w:tcPr>
          <w:p w14:paraId="03550758" w14:textId="6C20A799" w:rsidR="007F4585" w:rsidRPr="00481F9F" w:rsidRDefault="007F4585" w:rsidP="00B379E0">
            <w:pPr>
              <w:pStyle w:val="Titolo2"/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>Sono state usate classi annidate ove appropriato</w:t>
            </w:r>
          </w:p>
        </w:tc>
        <w:tc>
          <w:tcPr>
            <w:tcW w:w="3785" w:type="dxa"/>
          </w:tcPr>
          <w:p w14:paraId="70076E24" w14:textId="30AE00CB" w:rsidR="007F4585" w:rsidRPr="00481F9F" w:rsidRDefault="00713702" w:rsidP="00B379E0">
            <w:pPr>
              <w:pStyle w:val="Titolo2"/>
              <w:tabs>
                <w:tab w:val="left" w:pos="2931"/>
              </w:tabs>
              <w:spacing w:after="240"/>
              <w:rPr>
                <w:b w:val="0"/>
                <w:bCs/>
                <w:sz w:val="32"/>
                <w:szCs w:val="32"/>
              </w:rPr>
            </w:pPr>
            <w:r w:rsidRPr="00481F9F">
              <w:rPr>
                <w:b w:val="0"/>
                <w:bCs/>
                <w:sz w:val="32"/>
                <w:szCs w:val="32"/>
              </w:rPr>
              <w:t>fatto</w:t>
            </w:r>
            <w:r w:rsidR="007F4585" w:rsidRPr="00481F9F">
              <w:rPr>
                <w:b w:val="0"/>
                <w:bCs/>
                <w:sz w:val="32"/>
                <w:szCs w:val="32"/>
              </w:rPr>
              <w:tab/>
            </w:r>
          </w:p>
        </w:tc>
      </w:tr>
    </w:tbl>
    <w:p w14:paraId="3F204EF9" w14:textId="77777777" w:rsidR="0093008F" w:rsidRDefault="0093008F" w:rsidP="00B379E0">
      <w:pPr>
        <w:pStyle w:val="Titolo2"/>
        <w:rPr>
          <w:b w:val="0"/>
          <w:bCs/>
          <w:sz w:val="36"/>
          <w:szCs w:val="36"/>
        </w:rPr>
      </w:pPr>
    </w:p>
    <w:p w14:paraId="60510AC4" w14:textId="77777777" w:rsidR="003811AE" w:rsidRDefault="003811AE" w:rsidP="00B379E0">
      <w:pPr>
        <w:pStyle w:val="Titolo2"/>
        <w:rPr>
          <w:sz w:val="40"/>
          <w:szCs w:val="40"/>
        </w:rPr>
      </w:pPr>
    </w:p>
    <w:p w14:paraId="1D479312" w14:textId="226A3A73" w:rsidR="0093008F" w:rsidRPr="009929D5" w:rsidRDefault="00713702" w:rsidP="00B379E0">
      <w:pPr>
        <w:pStyle w:val="Titolo2"/>
        <w:rPr>
          <w:sz w:val="40"/>
          <w:szCs w:val="40"/>
          <w:u w:val="single"/>
        </w:rPr>
      </w:pPr>
      <w:r w:rsidRPr="009929D5">
        <w:rPr>
          <w:sz w:val="40"/>
          <w:szCs w:val="40"/>
          <w:u w:val="single"/>
        </w:rPr>
        <w:t xml:space="preserve">Specificare dove/come è stata fatta l’estensione di una classe o classe astratta: </w:t>
      </w:r>
    </w:p>
    <w:p w14:paraId="33F72486" w14:textId="35194EF1" w:rsidR="00713702" w:rsidRDefault="00713702" w:rsidP="00B379E0">
      <w:pPr>
        <w:pStyle w:val="Titolo2"/>
        <w:rPr>
          <w:b w:val="0"/>
          <w:bCs/>
          <w:sz w:val="36"/>
          <w:szCs w:val="36"/>
        </w:rPr>
      </w:pPr>
      <w:r>
        <w:rPr>
          <w:b w:val="0"/>
          <w:bCs/>
          <w:sz w:val="36"/>
          <w:szCs w:val="36"/>
        </w:rPr>
        <w:t>Nel mio programma non ho trovato nessun utilizzo utile per delle estensioni di classe, essendo per</w:t>
      </w:r>
      <w:r w:rsidR="00F307C6">
        <w:rPr>
          <w:b w:val="0"/>
          <w:bCs/>
          <w:sz w:val="36"/>
          <w:szCs w:val="36"/>
        </w:rPr>
        <w:t>ò necessario per la consegna ho creato una classe astratta di visita per mostrare come si gestisce un ipotetica ereditarietà “</w:t>
      </w:r>
      <w:proofErr w:type="spellStart"/>
      <w:r w:rsidR="00F307C6">
        <w:rPr>
          <w:b w:val="0"/>
          <w:bCs/>
          <w:sz w:val="36"/>
          <w:szCs w:val="36"/>
        </w:rPr>
        <w:t>is</w:t>
      </w:r>
      <w:proofErr w:type="spellEnd"/>
      <w:r w:rsidR="00F307C6">
        <w:rPr>
          <w:b w:val="0"/>
          <w:bCs/>
          <w:sz w:val="36"/>
          <w:szCs w:val="36"/>
        </w:rPr>
        <w:t>-a”.</w:t>
      </w:r>
    </w:p>
    <w:p w14:paraId="62176A1A" w14:textId="77777777" w:rsidR="00B379E0" w:rsidRDefault="00B379E0" w:rsidP="00B379E0">
      <w:pPr>
        <w:pStyle w:val="Titolo2"/>
        <w:rPr>
          <w:b w:val="0"/>
          <w:bCs/>
          <w:sz w:val="36"/>
          <w:szCs w:val="36"/>
        </w:rPr>
      </w:pPr>
    </w:p>
    <w:p w14:paraId="37B485A7" w14:textId="34B4E091" w:rsidR="0093008F" w:rsidRPr="009929D5" w:rsidRDefault="0093008F" w:rsidP="00B379E0">
      <w:pPr>
        <w:pStyle w:val="Titolo2"/>
        <w:rPr>
          <w:sz w:val="40"/>
          <w:szCs w:val="40"/>
          <w:u w:val="single"/>
        </w:rPr>
      </w:pPr>
      <w:r w:rsidRPr="009929D5">
        <w:rPr>
          <w:sz w:val="40"/>
          <w:szCs w:val="40"/>
          <w:u w:val="single"/>
        </w:rPr>
        <w:t>Specificare dove/come è stato usato il lancio/gestione di un’eccezione</w:t>
      </w:r>
      <w:r w:rsidR="00B379E0" w:rsidRPr="009929D5">
        <w:rPr>
          <w:sz w:val="40"/>
          <w:szCs w:val="40"/>
          <w:u w:val="single"/>
        </w:rPr>
        <w:t>:</w:t>
      </w:r>
    </w:p>
    <w:p w14:paraId="0F61138C" w14:textId="56185FDE" w:rsidR="008C0A7D" w:rsidRDefault="008C0A7D" w:rsidP="00B379E0">
      <w:pPr>
        <w:pStyle w:val="Titolo2"/>
        <w:rPr>
          <w:b w:val="0"/>
          <w:bCs/>
          <w:sz w:val="36"/>
          <w:szCs w:val="36"/>
        </w:rPr>
      </w:pPr>
      <w:r>
        <w:rPr>
          <w:b w:val="0"/>
          <w:bCs/>
          <w:sz w:val="36"/>
          <w:szCs w:val="36"/>
        </w:rPr>
        <w:t xml:space="preserve">Ho utilizzato dei costrutti </w:t>
      </w:r>
      <w:proofErr w:type="spellStart"/>
      <w:r>
        <w:rPr>
          <w:b w:val="0"/>
          <w:bCs/>
          <w:sz w:val="36"/>
          <w:szCs w:val="36"/>
        </w:rPr>
        <w:t>try</w:t>
      </w:r>
      <w:proofErr w:type="spellEnd"/>
      <w:r>
        <w:rPr>
          <w:b w:val="0"/>
          <w:bCs/>
          <w:sz w:val="36"/>
          <w:szCs w:val="36"/>
        </w:rPr>
        <w:t>-catch per ogni inserimento di dati numerici da parte dell’utente per evitare errori in fase di input.</w:t>
      </w:r>
    </w:p>
    <w:p w14:paraId="4AFD82EF" w14:textId="4FBA8057" w:rsidR="008C0A7D" w:rsidRDefault="008C0A7D" w:rsidP="00B379E0">
      <w:pPr>
        <w:pStyle w:val="Titolo2"/>
        <w:rPr>
          <w:b w:val="0"/>
          <w:bCs/>
          <w:sz w:val="36"/>
          <w:szCs w:val="36"/>
        </w:rPr>
      </w:pPr>
      <w:r>
        <w:rPr>
          <w:b w:val="0"/>
          <w:bCs/>
          <w:sz w:val="36"/>
          <w:szCs w:val="36"/>
        </w:rPr>
        <w:t>Queste eccezioni sono tutte state gestite con un semplice output su schermo per accorgere l’utente dell’errore.</w:t>
      </w:r>
    </w:p>
    <w:p w14:paraId="082852FA" w14:textId="1A3BE258" w:rsidR="00C91188" w:rsidRDefault="00C91188" w:rsidP="00B379E0">
      <w:pPr>
        <w:pStyle w:val="Titolo2"/>
        <w:rPr>
          <w:b w:val="0"/>
          <w:bCs/>
          <w:sz w:val="36"/>
          <w:szCs w:val="36"/>
        </w:rPr>
      </w:pPr>
      <w:r>
        <w:rPr>
          <w:b w:val="0"/>
          <w:bCs/>
          <w:sz w:val="36"/>
          <w:szCs w:val="36"/>
        </w:rPr>
        <w:t xml:space="preserve">In record è presente un metodo </w:t>
      </w:r>
      <w:proofErr w:type="spellStart"/>
      <w:r>
        <w:rPr>
          <w:b w:val="0"/>
          <w:bCs/>
          <w:sz w:val="36"/>
          <w:szCs w:val="36"/>
        </w:rPr>
        <w:t>DataValida</w:t>
      </w:r>
      <w:proofErr w:type="spellEnd"/>
      <w:r>
        <w:rPr>
          <w:b w:val="0"/>
          <w:bCs/>
          <w:sz w:val="36"/>
          <w:szCs w:val="36"/>
        </w:rPr>
        <w:t xml:space="preserve"> che se esegue le istruzioni senza problemi ritorna True altrimenti se generano un eccezione viene gestita ritornando False.</w:t>
      </w:r>
    </w:p>
    <w:p w14:paraId="20F8A110" w14:textId="184FBA9B" w:rsidR="00B379E0" w:rsidRDefault="00CB1E9C" w:rsidP="00B379E0">
      <w:pPr>
        <w:pStyle w:val="Titolo2"/>
        <w:rPr>
          <w:b w:val="0"/>
          <w:bCs/>
          <w:sz w:val="36"/>
          <w:szCs w:val="36"/>
        </w:rPr>
      </w:pPr>
      <w:r>
        <w:rPr>
          <w:b w:val="0"/>
          <w:bCs/>
          <w:sz w:val="36"/>
          <w:szCs w:val="36"/>
        </w:rPr>
        <w:t xml:space="preserve">Sono stati utilizzato </w:t>
      </w:r>
      <w:proofErr w:type="spellStart"/>
      <w:r>
        <w:rPr>
          <w:b w:val="0"/>
          <w:bCs/>
          <w:sz w:val="36"/>
          <w:szCs w:val="36"/>
        </w:rPr>
        <w:t>try</w:t>
      </w:r>
      <w:proofErr w:type="spellEnd"/>
      <w:r>
        <w:rPr>
          <w:b w:val="0"/>
          <w:bCs/>
          <w:sz w:val="36"/>
          <w:szCs w:val="36"/>
        </w:rPr>
        <w:t xml:space="preserve">-catch anche per gestire eventuali problemi </w:t>
      </w:r>
      <w:r w:rsidR="008C0A7D">
        <w:rPr>
          <w:b w:val="0"/>
          <w:bCs/>
          <w:sz w:val="36"/>
          <w:szCs w:val="36"/>
        </w:rPr>
        <w:t>di</w:t>
      </w:r>
      <w:r>
        <w:rPr>
          <w:b w:val="0"/>
          <w:bCs/>
          <w:sz w:val="36"/>
          <w:szCs w:val="36"/>
        </w:rPr>
        <w:t xml:space="preserve"> </w:t>
      </w:r>
      <w:r w:rsidR="008C0A7D">
        <w:rPr>
          <w:b w:val="0"/>
          <w:bCs/>
          <w:sz w:val="36"/>
          <w:szCs w:val="36"/>
        </w:rPr>
        <w:t>scrittura</w:t>
      </w:r>
      <w:r>
        <w:rPr>
          <w:b w:val="0"/>
          <w:bCs/>
          <w:sz w:val="36"/>
          <w:szCs w:val="36"/>
        </w:rPr>
        <w:t xml:space="preserve"> </w:t>
      </w:r>
      <w:r w:rsidR="008C0A7D">
        <w:rPr>
          <w:b w:val="0"/>
          <w:bCs/>
          <w:sz w:val="36"/>
          <w:szCs w:val="36"/>
        </w:rPr>
        <w:t>o</w:t>
      </w:r>
      <w:r>
        <w:rPr>
          <w:b w:val="0"/>
          <w:bCs/>
          <w:sz w:val="36"/>
          <w:szCs w:val="36"/>
        </w:rPr>
        <w:t xml:space="preserve"> lettura dei file</w:t>
      </w:r>
      <w:r w:rsidR="00C91188">
        <w:rPr>
          <w:b w:val="0"/>
          <w:bCs/>
          <w:sz w:val="36"/>
          <w:szCs w:val="36"/>
        </w:rPr>
        <w:t>.</w:t>
      </w:r>
    </w:p>
    <w:p w14:paraId="11C49994" w14:textId="77777777" w:rsidR="00B379E0" w:rsidRDefault="00B379E0" w:rsidP="00B379E0">
      <w:pPr>
        <w:pStyle w:val="Titolo2"/>
        <w:rPr>
          <w:b w:val="0"/>
          <w:bCs/>
          <w:sz w:val="36"/>
          <w:szCs w:val="36"/>
        </w:rPr>
      </w:pPr>
    </w:p>
    <w:p w14:paraId="3C751809" w14:textId="55827A13" w:rsidR="0093008F" w:rsidRPr="006455AD" w:rsidRDefault="0093008F" w:rsidP="00B379E0">
      <w:pPr>
        <w:pStyle w:val="Titolo2"/>
        <w:rPr>
          <w:sz w:val="40"/>
          <w:szCs w:val="40"/>
          <w:u w:val="single"/>
        </w:rPr>
      </w:pPr>
      <w:r w:rsidRPr="006455AD">
        <w:rPr>
          <w:sz w:val="40"/>
          <w:szCs w:val="40"/>
          <w:u w:val="single"/>
        </w:rPr>
        <w:t>Specificare dove è stata usata una classe annidata:</w:t>
      </w:r>
    </w:p>
    <w:p w14:paraId="5DE54D63" w14:textId="0513F104" w:rsidR="003811AE" w:rsidRPr="006455AD" w:rsidRDefault="00B379E0" w:rsidP="004B7E44">
      <w:pPr>
        <w:rPr>
          <w:rFonts w:asciiTheme="majorHAnsi" w:hAnsiTheme="majorHAnsi"/>
          <w:color w:val="auto"/>
          <w:sz w:val="32"/>
          <w:szCs w:val="24"/>
        </w:rPr>
      </w:pPr>
      <w:r w:rsidRPr="006455AD">
        <w:rPr>
          <w:rFonts w:asciiTheme="majorHAnsi" w:hAnsiTheme="majorHAnsi"/>
          <w:color w:val="auto"/>
          <w:sz w:val="36"/>
          <w:szCs w:val="28"/>
        </w:rPr>
        <w:t>All’interno dell’</w:t>
      </w:r>
      <w:proofErr w:type="spellStart"/>
      <w:r w:rsidRPr="006455AD">
        <w:rPr>
          <w:rFonts w:asciiTheme="majorHAnsi" w:hAnsiTheme="majorHAnsi"/>
          <w:color w:val="auto"/>
          <w:sz w:val="36"/>
          <w:szCs w:val="28"/>
        </w:rPr>
        <w:t>enum</w:t>
      </w:r>
      <w:proofErr w:type="spellEnd"/>
      <w:r w:rsidRPr="006455AD">
        <w:rPr>
          <w:rFonts w:asciiTheme="majorHAnsi" w:hAnsiTheme="majorHAnsi"/>
          <w:color w:val="auto"/>
          <w:sz w:val="36"/>
          <w:szCs w:val="28"/>
        </w:rPr>
        <w:t xml:space="preserve"> Parametro è stato inserito un altro </w:t>
      </w:r>
      <w:proofErr w:type="spellStart"/>
      <w:r w:rsidRPr="006455AD">
        <w:rPr>
          <w:rFonts w:asciiTheme="majorHAnsi" w:hAnsiTheme="majorHAnsi"/>
          <w:color w:val="auto"/>
          <w:sz w:val="36"/>
          <w:szCs w:val="28"/>
        </w:rPr>
        <w:t>enum</w:t>
      </w:r>
      <w:proofErr w:type="spellEnd"/>
      <w:r w:rsidRPr="006455AD">
        <w:rPr>
          <w:rFonts w:asciiTheme="majorHAnsi" w:hAnsiTheme="majorHAnsi"/>
          <w:color w:val="auto"/>
          <w:sz w:val="36"/>
          <w:szCs w:val="28"/>
        </w:rPr>
        <w:t xml:space="preserve"> chiamato </w:t>
      </w:r>
      <w:proofErr w:type="spellStart"/>
      <w:r w:rsidRPr="006455AD">
        <w:rPr>
          <w:rFonts w:asciiTheme="majorHAnsi" w:hAnsiTheme="majorHAnsi"/>
          <w:color w:val="auto"/>
          <w:sz w:val="36"/>
          <w:szCs w:val="28"/>
        </w:rPr>
        <w:t>Type</w:t>
      </w:r>
      <w:proofErr w:type="spellEnd"/>
      <w:r w:rsidRPr="006455AD">
        <w:rPr>
          <w:rFonts w:asciiTheme="majorHAnsi" w:hAnsiTheme="majorHAnsi"/>
          <w:color w:val="auto"/>
          <w:sz w:val="32"/>
          <w:szCs w:val="24"/>
        </w:rPr>
        <w:t>.</w:t>
      </w:r>
    </w:p>
    <w:p w14:paraId="064A762F" w14:textId="77777777" w:rsidR="003811AE" w:rsidRDefault="003811AE" w:rsidP="004B7E44">
      <w:pPr>
        <w:rPr>
          <w:color w:val="auto"/>
          <w:sz w:val="32"/>
          <w:szCs w:val="24"/>
        </w:rPr>
      </w:pPr>
    </w:p>
    <w:p w14:paraId="1023A5AC" w14:textId="77777777" w:rsidR="00176DFD" w:rsidRDefault="00176DFD" w:rsidP="004B7E44">
      <w:pPr>
        <w:rPr>
          <w:color w:val="auto"/>
          <w:sz w:val="32"/>
          <w:szCs w:val="24"/>
        </w:rPr>
      </w:pPr>
    </w:p>
    <w:p w14:paraId="475F207C" w14:textId="77777777" w:rsidR="00176DFD" w:rsidRDefault="00176DFD" w:rsidP="004B7E44">
      <w:pPr>
        <w:rPr>
          <w:color w:val="auto"/>
          <w:sz w:val="32"/>
          <w:szCs w:val="24"/>
        </w:rPr>
      </w:pPr>
    </w:p>
    <w:p w14:paraId="459C9C5C" w14:textId="77777777" w:rsidR="00176DFD" w:rsidRDefault="00176DFD" w:rsidP="004B7E44">
      <w:pPr>
        <w:rPr>
          <w:color w:val="auto"/>
          <w:sz w:val="32"/>
          <w:szCs w:val="24"/>
        </w:rPr>
      </w:pPr>
    </w:p>
    <w:p w14:paraId="126C16C6" w14:textId="77777777" w:rsidR="00176DFD" w:rsidRDefault="00176DFD" w:rsidP="004B7E44">
      <w:pPr>
        <w:rPr>
          <w:color w:val="auto"/>
          <w:sz w:val="32"/>
          <w:szCs w:val="24"/>
        </w:rPr>
      </w:pPr>
    </w:p>
    <w:p w14:paraId="733453BD" w14:textId="77777777" w:rsidR="00176DFD" w:rsidRDefault="00176DFD" w:rsidP="004B7E44">
      <w:pPr>
        <w:rPr>
          <w:color w:val="auto"/>
          <w:sz w:val="32"/>
          <w:szCs w:val="24"/>
        </w:rPr>
      </w:pPr>
    </w:p>
    <w:p w14:paraId="1E87DBB9" w14:textId="77777777" w:rsidR="00176DFD" w:rsidRDefault="00176DFD" w:rsidP="004B7E44">
      <w:pPr>
        <w:rPr>
          <w:color w:val="auto"/>
          <w:sz w:val="32"/>
          <w:szCs w:val="24"/>
        </w:rPr>
      </w:pPr>
    </w:p>
    <w:p w14:paraId="25B93D69" w14:textId="77777777" w:rsidR="00176DFD" w:rsidRDefault="00176DFD" w:rsidP="004B7E44">
      <w:pPr>
        <w:rPr>
          <w:color w:val="auto"/>
          <w:sz w:val="32"/>
          <w:szCs w:val="24"/>
        </w:rPr>
      </w:pPr>
    </w:p>
    <w:p w14:paraId="109DBB3D" w14:textId="77777777" w:rsidR="00176DFD" w:rsidRDefault="00176DFD" w:rsidP="004B7E44">
      <w:pPr>
        <w:rPr>
          <w:color w:val="auto"/>
          <w:sz w:val="32"/>
          <w:szCs w:val="24"/>
        </w:rPr>
      </w:pPr>
    </w:p>
    <w:p w14:paraId="34D3C227" w14:textId="77777777" w:rsidR="00176DFD" w:rsidRDefault="00176DFD" w:rsidP="004B7E44">
      <w:pPr>
        <w:rPr>
          <w:color w:val="auto"/>
          <w:sz w:val="32"/>
          <w:szCs w:val="24"/>
        </w:rPr>
      </w:pPr>
    </w:p>
    <w:p w14:paraId="462B759D" w14:textId="77777777" w:rsidR="00176DFD" w:rsidRDefault="00176DFD" w:rsidP="004B7E44">
      <w:pPr>
        <w:rPr>
          <w:color w:val="auto"/>
          <w:sz w:val="32"/>
          <w:szCs w:val="24"/>
        </w:rPr>
      </w:pPr>
    </w:p>
    <w:p w14:paraId="56393F24" w14:textId="77777777" w:rsidR="00176DFD" w:rsidRDefault="00176DFD" w:rsidP="004B7E44">
      <w:pPr>
        <w:rPr>
          <w:color w:val="auto"/>
          <w:sz w:val="32"/>
          <w:szCs w:val="24"/>
        </w:rPr>
      </w:pPr>
    </w:p>
    <w:p w14:paraId="1ED5D666" w14:textId="77777777" w:rsidR="00176DFD" w:rsidRDefault="00176DFD" w:rsidP="004B7E44">
      <w:pPr>
        <w:rPr>
          <w:color w:val="auto"/>
          <w:sz w:val="32"/>
          <w:szCs w:val="24"/>
        </w:rPr>
      </w:pPr>
    </w:p>
    <w:p w14:paraId="5A8B4598" w14:textId="77777777" w:rsidR="00176DFD" w:rsidRPr="008C0A7D" w:rsidRDefault="00176DFD" w:rsidP="004B7E44">
      <w:pPr>
        <w:rPr>
          <w:color w:val="auto"/>
          <w:sz w:val="32"/>
          <w:szCs w:val="24"/>
        </w:rPr>
      </w:pPr>
    </w:p>
    <w:p w14:paraId="2F9F342E" w14:textId="2EA572ED" w:rsidR="00CB1E9C" w:rsidRPr="00B627C6" w:rsidRDefault="00B379E0" w:rsidP="00B379E0">
      <w:pPr>
        <w:pStyle w:val="Titolo2"/>
        <w:spacing w:after="500"/>
      </w:pPr>
      <w:r w:rsidRPr="00B627C6">
        <w:t>Spiegazione:</w:t>
      </w:r>
      <w:r w:rsidR="00CB1E9C" w:rsidRPr="00B627C6">
        <w:t xml:space="preserve"> </w:t>
      </w:r>
    </w:p>
    <w:p w14:paraId="089B88D0" w14:textId="00E9E35E" w:rsidR="00126F03" w:rsidRPr="009929D5" w:rsidRDefault="00176DFD" w:rsidP="008E1B15">
      <w:pPr>
        <w:pStyle w:val="Titolo2"/>
        <w:rPr>
          <w:b w:val="0"/>
          <w:bCs/>
          <w:sz w:val="36"/>
          <w:szCs w:val="36"/>
        </w:rPr>
      </w:pPr>
      <w:r w:rsidRPr="009929D5">
        <w:rPr>
          <w:b w:val="0"/>
          <w:bCs/>
          <w:sz w:val="36"/>
          <w:szCs w:val="36"/>
        </w:rPr>
        <w:t xml:space="preserve">Per la spiegazione dei metodi consiglio di visualizzare i </w:t>
      </w:r>
      <w:proofErr w:type="spellStart"/>
      <w:r w:rsidRPr="009929D5">
        <w:rPr>
          <w:b w:val="0"/>
          <w:bCs/>
          <w:sz w:val="36"/>
          <w:szCs w:val="36"/>
        </w:rPr>
        <w:t>JavaDoc</w:t>
      </w:r>
      <w:proofErr w:type="spellEnd"/>
      <w:r w:rsidRPr="009929D5">
        <w:rPr>
          <w:b w:val="0"/>
          <w:bCs/>
          <w:sz w:val="36"/>
          <w:szCs w:val="36"/>
        </w:rPr>
        <w:t xml:space="preserve"> inseriti nel codice</w:t>
      </w:r>
      <w:r w:rsidR="00993D40" w:rsidRPr="009929D5">
        <w:rPr>
          <w:b w:val="0"/>
          <w:bCs/>
          <w:sz w:val="36"/>
          <w:szCs w:val="36"/>
        </w:rPr>
        <w:t>, altrimenti allungherei di molto le pagine della relazione.</w:t>
      </w:r>
    </w:p>
    <w:p w14:paraId="4C1E0D84" w14:textId="77777777" w:rsidR="000E3DA3" w:rsidRPr="009929D5" w:rsidRDefault="000E3DA3" w:rsidP="008E1B15">
      <w:pPr>
        <w:pStyle w:val="Titolo2"/>
        <w:rPr>
          <w:b w:val="0"/>
          <w:bCs/>
          <w:sz w:val="36"/>
          <w:szCs w:val="36"/>
        </w:rPr>
      </w:pPr>
    </w:p>
    <w:p w14:paraId="677DA83F" w14:textId="757947F1" w:rsidR="000E3DA3" w:rsidRPr="009929D5" w:rsidRDefault="000E3DA3" w:rsidP="008E1B15">
      <w:pPr>
        <w:pStyle w:val="Titolo2"/>
        <w:rPr>
          <w:b w:val="0"/>
          <w:bCs/>
          <w:sz w:val="36"/>
          <w:szCs w:val="36"/>
        </w:rPr>
      </w:pPr>
      <w:r w:rsidRPr="009929D5">
        <w:rPr>
          <w:b w:val="0"/>
          <w:bCs/>
          <w:sz w:val="36"/>
          <w:szCs w:val="36"/>
        </w:rPr>
        <w:t>Il funzionamento generale del mio programma è</w:t>
      </w:r>
      <w:r w:rsidR="00D172CF" w:rsidRPr="009929D5">
        <w:rPr>
          <w:b w:val="0"/>
          <w:bCs/>
          <w:sz w:val="36"/>
          <w:szCs w:val="36"/>
        </w:rPr>
        <w:t xml:space="preserve"> che all’avvio della classe Application</w:t>
      </w:r>
      <w:r w:rsidR="00081A4A" w:rsidRPr="009929D5">
        <w:rPr>
          <w:b w:val="0"/>
          <w:bCs/>
          <w:sz w:val="36"/>
          <w:szCs w:val="36"/>
        </w:rPr>
        <w:t xml:space="preserve"> viene </w:t>
      </w:r>
      <w:r w:rsidR="005C5EF2" w:rsidRPr="009929D5">
        <w:rPr>
          <w:b w:val="0"/>
          <w:bCs/>
          <w:sz w:val="36"/>
          <w:szCs w:val="36"/>
        </w:rPr>
        <w:t>aperta una nuova pagina (interfaccia)</w:t>
      </w:r>
      <w:r w:rsidR="006D6A7A" w:rsidRPr="009929D5">
        <w:rPr>
          <w:b w:val="0"/>
          <w:bCs/>
          <w:sz w:val="36"/>
          <w:szCs w:val="36"/>
        </w:rPr>
        <w:t xml:space="preserve"> da </w:t>
      </w:r>
      <w:r w:rsidR="005C5EF2" w:rsidRPr="009929D5">
        <w:rPr>
          <w:b w:val="0"/>
          <w:bCs/>
          <w:sz w:val="36"/>
          <w:szCs w:val="36"/>
        </w:rPr>
        <w:t xml:space="preserve">cui </w:t>
      </w:r>
      <w:r w:rsidR="006D6A7A" w:rsidRPr="009929D5">
        <w:rPr>
          <w:b w:val="0"/>
          <w:bCs/>
          <w:sz w:val="36"/>
          <w:szCs w:val="36"/>
        </w:rPr>
        <w:t xml:space="preserve">sfogliando le varie pagine </w:t>
      </w:r>
      <w:r w:rsidR="00200BE8" w:rsidRPr="009929D5">
        <w:rPr>
          <w:b w:val="0"/>
          <w:bCs/>
          <w:sz w:val="36"/>
          <w:szCs w:val="36"/>
        </w:rPr>
        <w:t xml:space="preserve">in cui possiamo inserire i dati per eseguire le varie operazioni necessarie per </w:t>
      </w:r>
      <w:r w:rsidR="00904ECD" w:rsidRPr="009929D5">
        <w:rPr>
          <w:b w:val="0"/>
          <w:bCs/>
          <w:sz w:val="36"/>
          <w:szCs w:val="36"/>
        </w:rPr>
        <w:t>gestire uno studio medico</w:t>
      </w:r>
      <w:r w:rsidR="007C1097" w:rsidRPr="009929D5">
        <w:rPr>
          <w:b w:val="0"/>
          <w:bCs/>
          <w:sz w:val="36"/>
          <w:szCs w:val="36"/>
        </w:rPr>
        <w:t>.</w:t>
      </w:r>
    </w:p>
    <w:p w14:paraId="00F0D41C" w14:textId="19149168" w:rsidR="007C1097" w:rsidRPr="009929D5" w:rsidRDefault="007C1097" w:rsidP="008E1B15">
      <w:pPr>
        <w:pStyle w:val="Titolo2"/>
        <w:rPr>
          <w:b w:val="0"/>
          <w:bCs/>
          <w:sz w:val="36"/>
          <w:szCs w:val="36"/>
        </w:rPr>
      </w:pPr>
      <w:r w:rsidRPr="009929D5">
        <w:rPr>
          <w:b w:val="0"/>
          <w:bCs/>
          <w:sz w:val="36"/>
          <w:szCs w:val="36"/>
        </w:rPr>
        <w:t xml:space="preserve">Controller si occupa di prendere </w:t>
      </w:r>
      <w:r w:rsidR="002C45DC" w:rsidRPr="009929D5">
        <w:rPr>
          <w:b w:val="0"/>
          <w:bCs/>
          <w:sz w:val="36"/>
          <w:szCs w:val="36"/>
        </w:rPr>
        <w:t>i dati inseriti nell’interfaccia</w:t>
      </w:r>
      <w:r w:rsidR="007E32AE" w:rsidRPr="009929D5">
        <w:rPr>
          <w:b w:val="0"/>
          <w:bCs/>
          <w:sz w:val="36"/>
          <w:szCs w:val="36"/>
        </w:rPr>
        <w:t>, chiamare i metodi necessari a svolgere le funzioni e comunicare all’interfaccia l’output.</w:t>
      </w:r>
    </w:p>
    <w:p w14:paraId="370FAC05" w14:textId="01DE1CBF" w:rsidR="007E32AE" w:rsidRPr="009929D5" w:rsidRDefault="007E32AE" w:rsidP="008E1B15">
      <w:pPr>
        <w:pStyle w:val="Titolo2"/>
        <w:rPr>
          <w:b w:val="0"/>
          <w:bCs/>
          <w:sz w:val="36"/>
          <w:szCs w:val="36"/>
        </w:rPr>
      </w:pPr>
      <w:proofErr w:type="spellStart"/>
      <w:r w:rsidRPr="009929D5">
        <w:rPr>
          <w:b w:val="0"/>
          <w:bCs/>
          <w:sz w:val="36"/>
          <w:szCs w:val="36"/>
        </w:rPr>
        <w:t>ModelController</w:t>
      </w:r>
      <w:proofErr w:type="spellEnd"/>
      <w:r w:rsidRPr="009929D5">
        <w:rPr>
          <w:b w:val="0"/>
          <w:bCs/>
          <w:sz w:val="36"/>
          <w:szCs w:val="36"/>
        </w:rPr>
        <w:t xml:space="preserve"> in realtà non era necessaria come classe, semplicemente racchiude </w:t>
      </w:r>
      <w:r w:rsidR="00F07B20" w:rsidRPr="009929D5">
        <w:rPr>
          <w:b w:val="0"/>
          <w:bCs/>
          <w:sz w:val="36"/>
          <w:szCs w:val="36"/>
        </w:rPr>
        <w:t>un po' di metodi che sarebbero potuti essere inseriti nelle altre classi del modello.</w:t>
      </w:r>
    </w:p>
    <w:p w14:paraId="5C8BF049" w14:textId="3893CF65" w:rsidR="00A97C89" w:rsidRDefault="00A97C89" w:rsidP="008E1B15">
      <w:pPr>
        <w:pStyle w:val="Titolo2"/>
        <w:rPr>
          <w:b w:val="0"/>
          <w:bCs/>
          <w:sz w:val="36"/>
          <w:szCs w:val="36"/>
        </w:rPr>
      </w:pPr>
      <w:r w:rsidRPr="009929D5">
        <w:rPr>
          <w:b w:val="0"/>
          <w:bCs/>
          <w:sz w:val="36"/>
          <w:szCs w:val="36"/>
        </w:rPr>
        <w:t>Le funzioni che ho voluto aggiungere sono il poter cancellare le singole visite di un paziente e il poter fare le statistiche generali di tutti i pazienti invece di uno soltanto.</w:t>
      </w:r>
    </w:p>
    <w:p w14:paraId="2DBA85EB" w14:textId="77777777" w:rsidR="00FC435D" w:rsidRDefault="00FC435D" w:rsidP="008E1B15">
      <w:pPr>
        <w:pStyle w:val="Titolo2"/>
        <w:rPr>
          <w:b w:val="0"/>
          <w:bCs/>
          <w:sz w:val="36"/>
          <w:szCs w:val="36"/>
        </w:rPr>
      </w:pPr>
    </w:p>
    <w:p w14:paraId="738990BC" w14:textId="77777777" w:rsidR="00FC435D" w:rsidRDefault="00FC435D" w:rsidP="008E1B15">
      <w:pPr>
        <w:pStyle w:val="Titolo2"/>
        <w:rPr>
          <w:b w:val="0"/>
          <w:bCs/>
          <w:sz w:val="36"/>
          <w:szCs w:val="36"/>
        </w:rPr>
      </w:pPr>
    </w:p>
    <w:p w14:paraId="4CDAC1A4" w14:textId="77777777" w:rsidR="00FC435D" w:rsidRDefault="00FC435D" w:rsidP="008E1B15">
      <w:pPr>
        <w:pStyle w:val="Titolo2"/>
        <w:rPr>
          <w:b w:val="0"/>
          <w:bCs/>
          <w:sz w:val="36"/>
          <w:szCs w:val="36"/>
        </w:rPr>
      </w:pPr>
    </w:p>
    <w:p w14:paraId="5F38A47D" w14:textId="77777777" w:rsidR="00FC435D" w:rsidRDefault="00FC435D" w:rsidP="008E1B15">
      <w:pPr>
        <w:pStyle w:val="Titolo2"/>
        <w:rPr>
          <w:b w:val="0"/>
          <w:bCs/>
          <w:sz w:val="36"/>
          <w:szCs w:val="36"/>
        </w:rPr>
      </w:pPr>
    </w:p>
    <w:p w14:paraId="1645CD68" w14:textId="77777777" w:rsidR="00FC435D" w:rsidRDefault="00FC435D" w:rsidP="008E1B15">
      <w:pPr>
        <w:pStyle w:val="Titolo2"/>
        <w:rPr>
          <w:b w:val="0"/>
          <w:bCs/>
          <w:sz w:val="36"/>
          <w:szCs w:val="36"/>
        </w:rPr>
      </w:pPr>
    </w:p>
    <w:p w14:paraId="22904AAA" w14:textId="77777777" w:rsidR="00FC435D" w:rsidRDefault="00FC435D" w:rsidP="008E1B15">
      <w:pPr>
        <w:pStyle w:val="Titolo2"/>
        <w:rPr>
          <w:b w:val="0"/>
          <w:bCs/>
          <w:sz w:val="36"/>
          <w:szCs w:val="36"/>
        </w:rPr>
      </w:pPr>
    </w:p>
    <w:p w14:paraId="041530E2" w14:textId="77777777" w:rsidR="00FC435D" w:rsidRDefault="00FC435D" w:rsidP="008E1B15">
      <w:pPr>
        <w:pStyle w:val="Titolo2"/>
        <w:rPr>
          <w:b w:val="0"/>
          <w:bCs/>
          <w:sz w:val="36"/>
          <w:szCs w:val="36"/>
        </w:rPr>
      </w:pPr>
    </w:p>
    <w:p w14:paraId="0FD4035A" w14:textId="51B9AA92" w:rsidR="00FC435D" w:rsidRPr="00CA4476" w:rsidRDefault="00FC435D" w:rsidP="008E1B15">
      <w:pPr>
        <w:pStyle w:val="Titolo2"/>
        <w:rPr>
          <w:sz w:val="36"/>
          <w:szCs w:val="36"/>
        </w:rPr>
      </w:pPr>
      <w:r w:rsidRPr="00CA4476">
        <w:rPr>
          <w:sz w:val="36"/>
          <w:szCs w:val="36"/>
        </w:rPr>
        <w:t>Modifica rispetto alla prima consegna:</w:t>
      </w:r>
    </w:p>
    <w:p w14:paraId="07A49CD8" w14:textId="77777777" w:rsidR="002A47AF" w:rsidRDefault="00FC435D" w:rsidP="008E1B15">
      <w:pPr>
        <w:pStyle w:val="Titolo2"/>
        <w:rPr>
          <w:b w:val="0"/>
          <w:bCs/>
          <w:sz w:val="36"/>
          <w:szCs w:val="36"/>
        </w:rPr>
      </w:pPr>
      <w:r>
        <w:rPr>
          <w:b w:val="0"/>
          <w:bCs/>
          <w:sz w:val="36"/>
          <w:szCs w:val="36"/>
        </w:rPr>
        <w:t>Ho aggiunto dei Test</w:t>
      </w:r>
    </w:p>
    <w:p w14:paraId="34233938" w14:textId="5C9FE6BB" w:rsidR="00FC435D" w:rsidRDefault="002A47AF" w:rsidP="008E1B15">
      <w:pPr>
        <w:pStyle w:val="Titolo2"/>
        <w:rPr>
          <w:b w:val="0"/>
          <w:bCs/>
          <w:sz w:val="36"/>
          <w:szCs w:val="36"/>
        </w:rPr>
      </w:pPr>
      <w:r>
        <w:rPr>
          <w:b w:val="0"/>
          <w:bCs/>
          <w:sz w:val="36"/>
          <w:szCs w:val="36"/>
        </w:rPr>
        <w:t>H</w:t>
      </w:r>
      <w:r w:rsidR="00FC435D">
        <w:rPr>
          <w:b w:val="0"/>
          <w:bCs/>
          <w:sz w:val="36"/>
          <w:szCs w:val="36"/>
        </w:rPr>
        <w:t xml:space="preserve">o provato a rendere </w:t>
      </w:r>
      <w:r w:rsidR="00367660">
        <w:rPr>
          <w:b w:val="0"/>
          <w:bCs/>
          <w:sz w:val="36"/>
          <w:szCs w:val="36"/>
        </w:rPr>
        <w:t xml:space="preserve">il </w:t>
      </w:r>
      <w:proofErr w:type="spellStart"/>
      <w:r w:rsidR="00367660">
        <w:rPr>
          <w:b w:val="0"/>
          <w:bCs/>
          <w:sz w:val="36"/>
          <w:szCs w:val="36"/>
        </w:rPr>
        <w:t>path</w:t>
      </w:r>
      <w:proofErr w:type="spellEnd"/>
      <w:r w:rsidR="00367660">
        <w:rPr>
          <w:b w:val="0"/>
          <w:bCs/>
          <w:sz w:val="36"/>
          <w:szCs w:val="36"/>
        </w:rPr>
        <w:t xml:space="preserve"> del file Pazienti&amp;Visite.txt non System </w:t>
      </w:r>
      <w:proofErr w:type="spellStart"/>
      <w:r w:rsidR="00367660">
        <w:rPr>
          <w:b w:val="0"/>
          <w:bCs/>
          <w:sz w:val="36"/>
          <w:szCs w:val="36"/>
        </w:rPr>
        <w:t>Dependent</w:t>
      </w:r>
      <w:proofErr w:type="spellEnd"/>
    </w:p>
    <w:p w14:paraId="6E3CEB25" w14:textId="3A361573" w:rsidR="002A47AF" w:rsidRPr="009929D5" w:rsidRDefault="002A47AF" w:rsidP="008E1B15">
      <w:pPr>
        <w:pStyle w:val="Titolo2"/>
        <w:rPr>
          <w:b w:val="0"/>
          <w:bCs/>
          <w:sz w:val="36"/>
          <w:szCs w:val="36"/>
        </w:rPr>
      </w:pPr>
      <w:r>
        <w:rPr>
          <w:b w:val="0"/>
          <w:bCs/>
          <w:sz w:val="36"/>
          <w:szCs w:val="36"/>
        </w:rPr>
        <w:t xml:space="preserve">E ho inserito la possibilità di cancellare </w:t>
      </w:r>
      <w:r w:rsidR="00CA4476">
        <w:rPr>
          <w:b w:val="0"/>
          <w:bCs/>
          <w:sz w:val="36"/>
          <w:szCs w:val="36"/>
        </w:rPr>
        <w:t>i pazienti</w:t>
      </w:r>
    </w:p>
    <w:sectPr w:rsidR="002A47AF" w:rsidRPr="009929D5" w:rsidSect="00ED57C8">
      <w:headerReference w:type="default" r:id="rId11"/>
      <w:footerReference w:type="default" r:id="rId12"/>
      <w:footerReference w:type="first" r:id="rId13"/>
      <w:pgSz w:w="11906" w:h="16838" w:code="9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E568D" w14:textId="77777777" w:rsidR="00ED57C8" w:rsidRDefault="00ED57C8" w:rsidP="004B7E44">
      <w:r>
        <w:separator/>
      </w:r>
    </w:p>
  </w:endnote>
  <w:endnote w:type="continuationSeparator" w:id="0">
    <w:p w14:paraId="77425331" w14:textId="77777777" w:rsidR="00ED57C8" w:rsidRDefault="00ED57C8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Book">
    <w:altName w:val="Calibri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4B7E44" w14:paraId="040F4305" w14:textId="77777777" w:rsidTr="004B7E4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161718" w:themeFill="text1"/>
          <w:vAlign w:val="center"/>
        </w:tcPr>
        <w:p w14:paraId="15C6BB61" w14:textId="5C87A1A6" w:rsidR="004B7E44" w:rsidRDefault="004B7E44" w:rsidP="004B7E44">
          <w:pPr>
            <w:pStyle w:val="Pidipagina"/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179E8D" w14:textId="77777777" w:rsidR="005A718F" w:rsidRDefault="005A718F" w:rsidP="004B7E44">
        <w:pPr>
          <w:pStyle w:val="Pidipagina"/>
        </w:pPr>
        <w:r>
          <w:rPr>
            <w:lang w:bidi="it-IT"/>
          </w:rPr>
          <w:fldChar w:fldCharType="begin"/>
        </w:r>
        <w:r>
          <w:rPr>
            <w:lang w:bidi="it-IT"/>
          </w:rPr>
          <w:instrText xml:space="preserve"> PAGE   \* MERGEFORMAT </w:instrText>
        </w:r>
        <w:r>
          <w:rPr>
            <w:lang w:bidi="it-IT"/>
          </w:rPr>
          <w:fldChar w:fldCharType="separate"/>
        </w:r>
        <w:r w:rsidR="009120E9">
          <w:rPr>
            <w:noProof/>
            <w:lang w:bidi="it-IT"/>
          </w:rPr>
          <w:t>1</w:t>
        </w:r>
        <w:r>
          <w:rPr>
            <w:noProof/>
            <w:lang w:bidi="it-IT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38C50" w14:textId="77777777" w:rsidR="00ED57C8" w:rsidRDefault="00ED57C8" w:rsidP="004B7E44">
      <w:r>
        <w:separator/>
      </w:r>
    </w:p>
  </w:footnote>
  <w:footnote w:type="continuationSeparator" w:id="0">
    <w:p w14:paraId="4A3A40F6" w14:textId="77777777" w:rsidR="00ED57C8" w:rsidRDefault="00ED57C8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1A8D7BBB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042F02DD" w14:textId="77777777" w:rsidR="004B7E44" w:rsidRDefault="004B7E44" w:rsidP="004B7E44">
          <w:pPr>
            <w:pStyle w:val="Intestazione"/>
          </w:pPr>
          <w:r>
            <w:rPr>
              <w:noProof/>
              <w:lang w:bidi="it-IT"/>
            </w:rPr>
            <mc:AlternateContent>
              <mc:Choice Requires="wps">
                <w:drawing>
                  <wp:inline distT="0" distB="0" distL="0" distR="0" wp14:anchorId="651F1953" wp14:editId="751B6D26">
                    <wp:extent cx="1352282" cy="592428"/>
                    <wp:effectExtent l="0" t="0" r="635" b="0"/>
                    <wp:docPr id="11" name="Rettangol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0F1D85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  <w:lang w:bidi="it-IT"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  <w:lang w:bidi="it-IT"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  <w:lang w:bidi="it-IT"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  <w:lang w:bidi="it-IT"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  <w:lang w:bidi="it-IT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651F1953" id="Rettangolo 11" o:spid="_x0000_s1031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" fillcolor="#a4063e [3204]" stroked="f" strokeweight="2pt">
                    <v:textbox>
                      <w:txbxContent>
                        <w:p w14:paraId="0D0F1D85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  <w:lang w:bidi="it-IT"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  <w:lang w:bidi="it-IT"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  <w:lang w:bidi="it-IT"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  <w:lang w:bidi="it-IT"/>
                            </w:rPr>
                            <w:t>2</w:t>
                          </w:r>
                          <w:r w:rsidRPr="004B7E44">
                            <w:rPr>
                              <w:b/>
                              <w:lang w:bidi="it-IT"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1C7"/>
    <w:multiLevelType w:val="multilevel"/>
    <w:tmpl w:val="A2FE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86171"/>
    <w:multiLevelType w:val="multilevel"/>
    <w:tmpl w:val="E9203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844DA"/>
    <w:multiLevelType w:val="multilevel"/>
    <w:tmpl w:val="3CEA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40365">
    <w:abstractNumId w:val="0"/>
  </w:num>
  <w:num w:numId="2" w16cid:durableId="887955352">
    <w:abstractNumId w:val="1"/>
  </w:num>
  <w:num w:numId="3" w16cid:durableId="811798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8F"/>
    <w:rsid w:val="00081A4A"/>
    <w:rsid w:val="000821D9"/>
    <w:rsid w:val="000E3DA3"/>
    <w:rsid w:val="000E3E4D"/>
    <w:rsid w:val="00126F03"/>
    <w:rsid w:val="00133112"/>
    <w:rsid w:val="00137D8F"/>
    <w:rsid w:val="00152A59"/>
    <w:rsid w:val="00176DFD"/>
    <w:rsid w:val="00193BC5"/>
    <w:rsid w:val="00200BE8"/>
    <w:rsid w:val="00220BD3"/>
    <w:rsid w:val="00291A33"/>
    <w:rsid w:val="00293B83"/>
    <w:rsid w:val="002A47AF"/>
    <w:rsid w:val="002C45DC"/>
    <w:rsid w:val="002E5943"/>
    <w:rsid w:val="00315F64"/>
    <w:rsid w:val="0031727D"/>
    <w:rsid w:val="00356052"/>
    <w:rsid w:val="00367660"/>
    <w:rsid w:val="003749E2"/>
    <w:rsid w:val="003811AE"/>
    <w:rsid w:val="0038630A"/>
    <w:rsid w:val="003E4BE5"/>
    <w:rsid w:val="00456B77"/>
    <w:rsid w:val="00474E34"/>
    <w:rsid w:val="00481F9F"/>
    <w:rsid w:val="004B7E44"/>
    <w:rsid w:val="004D5252"/>
    <w:rsid w:val="004F2B86"/>
    <w:rsid w:val="00502649"/>
    <w:rsid w:val="00561A5B"/>
    <w:rsid w:val="00571ABA"/>
    <w:rsid w:val="005A718F"/>
    <w:rsid w:val="005B0509"/>
    <w:rsid w:val="005C4299"/>
    <w:rsid w:val="005C5EF2"/>
    <w:rsid w:val="006109C9"/>
    <w:rsid w:val="006128B9"/>
    <w:rsid w:val="006455AD"/>
    <w:rsid w:val="00675392"/>
    <w:rsid w:val="00675393"/>
    <w:rsid w:val="006A3CE7"/>
    <w:rsid w:val="006C4F97"/>
    <w:rsid w:val="006D6A7A"/>
    <w:rsid w:val="00713702"/>
    <w:rsid w:val="007516CF"/>
    <w:rsid w:val="007C1097"/>
    <w:rsid w:val="007D703B"/>
    <w:rsid w:val="007E32AE"/>
    <w:rsid w:val="007E5B0F"/>
    <w:rsid w:val="007F4585"/>
    <w:rsid w:val="00864B9B"/>
    <w:rsid w:val="008B33BC"/>
    <w:rsid w:val="008C0A7D"/>
    <w:rsid w:val="008E1B15"/>
    <w:rsid w:val="00904ECD"/>
    <w:rsid w:val="009120E9"/>
    <w:rsid w:val="00921A60"/>
    <w:rsid w:val="0093008F"/>
    <w:rsid w:val="00945900"/>
    <w:rsid w:val="00952F7B"/>
    <w:rsid w:val="00967356"/>
    <w:rsid w:val="009929D5"/>
    <w:rsid w:val="00993D40"/>
    <w:rsid w:val="009A355C"/>
    <w:rsid w:val="009C396C"/>
    <w:rsid w:val="00A97C89"/>
    <w:rsid w:val="00B379E0"/>
    <w:rsid w:val="00B572B4"/>
    <w:rsid w:val="00B627C6"/>
    <w:rsid w:val="00C024DB"/>
    <w:rsid w:val="00C26203"/>
    <w:rsid w:val="00C7115B"/>
    <w:rsid w:val="00C91188"/>
    <w:rsid w:val="00CA4476"/>
    <w:rsid w:val="00CB1E9C"/>
    <w:rsid w:val="00CE438B"/>
    <w:rsid w:val="00D0352D"/>
    <w:rsid w:val="00D172CF"/>
    <w:rsid w:val="00DB26A7"/>
    <w:rsid w:val="00E10DB2"/>
    <w:rsid w:val="00E46307"/>
    <w:rsid w:val="00E71A69"/>
    <w:rsid w:val="00E76CAD"/>
    <w:rsid w:val="00E94B5F"/>
    <w:rsid w:val="00EA27F0"/>
    <w:rsid w:val="00EA3E01"/>
    <w:rsid w:val="00ED57C8"/>
    <w:rsid w:val="00F07B20"/>
    <w:rsid w:val="00F114B6"/>
    <w:rsid w:val="00F307C6"/>
    <w:rsid w:val="00F54FD0"/>
    <w:rsid w:val="00FB3EBB"/>
    <w:rsid w:val="00FB7FE3"/>
    <w:rsid w:val="00FC435D"/>
    <w:rsid w:val="00FC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F7767C"/>
  <w15:chartTrackingRefBased/>
  <w15:docId w15:val="{AA09891A-5696-4869-892B-24F142CC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18"/>
        <w:szCs w:val="18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Titolo1">
    <w:name w:val="heading 1"/>
    <w:basedOn w:val="Normale"/>
    <w:link w:val="Titolo1Carattere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Titolo2">
    <w:name w:val="heading 2"/>
    <w:basedOn w:val="Normale"/>
    <w:link w:val="Titolo2Carattere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Titolo3">
    <w:name w:val="heading 3"/>
    <w:basedOn w:val="Normale"/>
    <w:link w:val="Titolo3Carattere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Titolo4">
    <w:name w:val="heading 4"/>
    <w:basedOn w:val="Normale"/>
    <w:link w:val="Titolo4Carattere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Titolo5">
    <w:name w:val="heading 5"/>
    <w:basedOn w:val="Normale"/>
    <w:next w:val="Normale"/>
    <w:link w:val="Titolo5Carattere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olo">
    <w:name w:val="Title"/>
    <w:basedOn w:val="Normale"/>
    <w:link w:val="TitoloCarattere"/>
    <w:uiPriority w:val="1"/>
    <w:qFormat/>
    <w:rsid w:val="00675392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92"/>
      <w:szCs w:val="40"/>
    </w:rPr>
  </w:style>
  <w:style w:type="character" w:customStyle="1" w:styleId="TitoloCarattere">
    <w:name w:val="Titolo Carattere"/>
    <w:basedOn w:val="Carpredefinitoparagrafo"/>
    <w:link w:val="Titolo"/>
    <w:uiPriority w:val="1"/>
    <w:rsid w:val="00675392"/>
    <w:rPr>
      <w:rFonts w:asciiTheme="majorHAnsi" w:eastAsia="Times New Roman" w:hAnsiTheme="majorHAnsi" w:cs="Times New Roman"/>
      <w:b/>
      <w:caps/>
      <w:color w:val="FFFFFF" w:themeColor="background1"/>
      <w:sz w:val="92"/>
      <w:szCs w:val="40"/>
    </w:rPr>
  </w:style>
  <w:style w:type="paragraph" w:styleId="Sottotitolo">
    <w:name w:val="Subtitle"/>
    <w:basedOn w:val="Normale"/>
    <w:link w:val="SottotitoloCarattere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ottotitoloCarattere">
    <w:name w:val="Sottotitolo Carattere"/>
    <w:basedOn w:val="Carpredefinitoparagrafo"/>
    <w:link w:val="Sottotitolo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essunaspaziatura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Titolo2Carattere">
    <w:name w:val="Titolo 2 Carattere"/>
    <w:basedOn w:val="Carpredefinitoparagrafo"/>
    <w:link w:val="Titolo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Titolo3Carattere">
    <w:name w:val="Titolo 3 Carattere"/>
    <w:basedOn w:val="Carpredefinitoparagrafo"/>
    <w:link w:val="Titolo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Titolo4Carattere">
    <w:name w:val="Titolo 4 Carattere"/>
    <w:basedOn w:val="Carpredefinitoparagrafo"/>
    <w:link w:val="Titolo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apitolo">
    <w:name w:val="Capitolo"/>
    <w:basedOn w:val="Normale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Titolo5Carattere">
    <w:name w:val="Titolo 5 Carattere"/>
    <w:basedOn w:val="Carpredefinitoparagrafo"/>
    <w:link w:val="Titolo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Intestazione">
    <w:name w:val="header"/>
    <w:basedOn w:val="Normale"/>
    <w:link w:val="IntestazioneCarattere"/>
    <w:uiPriority w:val="99"/>
    <w:unhideWhenUsed/>
    <w:rsid w:val="005A718F"/>
    <w:pPr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A718F"/>
  </w:style>
  <w:style w:type="paragraph" w:styleId="Pidipagina">
    <w:name w:val="footer"/>
    <w:basedOn w:val="Normale"/>
    <w:link w:val="PidipaginaCarattere"/>
    <w:uiPriority w:val="99"/>
    <w:unhideWhenUsed/>
    <w:rsid w:val="005A718F"/>
    <w:pPr>
      <w:spacing w:line="240" w:lineRule="auto"/>
      <w:jc w:val="center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A718F"/>
  </w:style>
  <w:style w:type="character" w:styleId="Testosegnaposto">
    <w:name w:val="Placeholder Text"/>
    <w:basedOn w:val="Carpredefinitoparagrafo"/>
    <w:uiPriority w:val="99"/>
    <w:semiHidden/>
    <w:rsid w:val="00945900"/>
    <w:rPr>
      <w:color w:val="808080"/>
    </w:rPr>
  </w:style>
  <w:style w:type="table" w:styleId="Grigliatabella">
    <w:name w:val="Table Grid"/>
    <w:basedOn w:val="Tabellanormale"/>
    <w:uiPriority w:val="39"/>
    <w:rsid w:val="007F4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6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lea\AppData\Local\Microsoft\Office\16.0\DTS\it-IT%7b3F23318C-886D-4B6B-B95A-2DC5DEAB7322%7d\%7b7F3724B8-591A-46B2-9A00-B96926CDD320%7dtf16392796_win32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4A060-4F92-4736-8972-3ED65585D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{7F3724B8-591A-46B2-9A00-B96926CDD320}tf16392796_win32.dotx</Template>
  <TotalTime>0</TotalTime>
  <Pages>5</Pages>
  <Words>452</Words>
  <Characters>2581</Characters>
  <Application>Microsoft Office Word</Application>
  <DocSecurity>0</DocSecurity>
  <Lines>21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Paleari</dc:creator>
  <cp:keywords/>
  <dc:description/>
  <cp:lastModifiedBy>Lorenzo Paleari</cp:lastModifiedBy>
  <cp:revision>62</cp:revision>
  <dcterms:created xsi:type="dcterms:W3CDTF">2024-02-24T09:33:00Z</dcterms:created>
  <dcterms:modified xsi:type="dcterms:W3CDTF">2024-02-26T10:46:00Z</dcterms:modified>
</cp:coreProperties>
</file>